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E796" w14:textId="77777777" w:rsidR="00E1737F" w:rsidRDefault="007F1AD6" w:rsidP="00E1737F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b/>
          <w:sz w:val="47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33"/>
          <w:szCs w:val="21"/>
        </w:rPr>
        <w:t>TÊN BÀI</w:t>
      </w:r>
      <w:r w:rsidR="00677696">
        <w:rPr>
          <w:rFonts w:ascii="Times New Roman" w:hAnsi="Times New Roman" w:cs="Times New Roman"/>
          <w:b/>
          <w:bCs/>
          <w:color w:val="000000" w:themeColor="text1"/>
          <w:sz w:val="33"/>
          <w:szCs w:val="21"/>
        </w:rPr>
        <w:t>/</w:t>
      </w:r>
      <w:r w:rsidR="00677696">
        <w:rPr>
          <w:rFonts w:ascii="Times New Roman" w:hAnsi="Times New Roman" w:cs="Times New Roman"/>
          <w:b/>
          <w:bCs/>
          <w:color w:val="000000" w:themeColor="text1"/>
          <w:sz w:val="33"/>
          <w:szCs w:val="21"/>
        </w:rPr>
        <w:tab/>
        <w:t>CHỦ ĐỀ</w:t>
      </w:r>
    </w:p>
    <w:p w14:paraId="6677288D" w14:textId="77777777" w:rsidR="009D6CD6" w:rsidRPr="009D6CD6" w:rsidRDefault="009D6CD6" w:rsidP="00E1737F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1411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7"/>
        <w:gridCol w:w="10267"/>
      </w:tblGrid>
      <w:tr w:rsidR="009D6CD6" w:rsidRPr="009D6CD6" w14:paraId="446BA29F" w14:textId="77777777" w:rsidTr="006F4D41">
        <w:trPr>
          <w:trHeight w:val="377"/>
        </w:trPr>
        <w:tc>
          <w:tcPr>
            <w:tcW w:w="3847" w:type="dxa"/>
          </w:tcPr>
          <w:p w14:paraId="045B98DF" w14:textId="77777777" w:rsidR="009D6CD6" w:rsidRPr="009D6CD6" w:rsidRDefault="009D6CD6" w:rsidP="00BF5B8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Tuần</w:t>
            </w:r>
          </w:p>
        </w:tc>
        <w:tc>
          <w:tcPr>
            <w:tcW w:w="10267" w:type="dxa"/>
          </w:tcPr>
          <w:p w14:paraId="490448DA" w14:textId="77777777" w:rsidR="009D6CD6" w:rsidRPr="009D6CD6" w:rsidRDefault="009D6CD6" w:rsidP="00BF5B8E">
            <w:pPr>
              <w:rPr>
                <w:rFonts w:ascii="Times New Roman" w:hAnsi="Times New Roman" w:cs="Times New Roman"/>
              </w:rPr>
            </w:pPr>
          </w:p>
        </w:tc>
      </w:tr>
      <w:tr w:rsidR="009D6CD6" w:rsidRPr="009D6CD6" w14:paraId="0B7218BF" w14:textId="77777777" w:rsidTr="006F4D41">
        <w:trPr>
          <w:trHeight w:val="377"/>
        </w:trPr>
        <w:tc>
          <w:tcPr>
            <w:tcW w:w="3847" w:type="dxa"/>
          </w:tcPr>
          <w:p w14:paraId="704A75EA" w14:textId="77777777" w:rsidR="009D6CD6" w:rsidRPr="009D6CD6" w:rsidRDefault="009D6CD6" w:rsidP="00BF5B8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Lớp</w:t>
            </w:r>
          </w:p>
        </w:tc>
        <w:tc>
          <w:tcPr>
            <w:tcW w:w="10267" w:type="dxa"/>
          </w:tcPr>
          <w:p w14:paraId="739A8F23" w14:textId="77777777" w:rsidR="009D6CD6" w:rsidRPr="009D6CD6" w:rsidRDefault="009D6CD6" w:rsidP="00BF5B8E">
            <w:pPr>
              <w:rPr>
                <w:rFonts w:ascii="Times New Roman" w:hAnsi="Times New Roman" w:cs="Times New Roman"/>
              </w:rPr>
            </w:pPr>
          </w:p>
        </w:tc>
      </w:tr>
      <w:tr w:rsidR="009D6CD6" w:rsidRPr="009D6CD6" w14:paraId="0935F2F4" w14:textId="77777777" w:rsidTr="006F4D41">
        <w:tc>
          <w:tcPr>
            <w:tcW w:w="3847" w:type="dxa"/>
          </w:tcPr>
          <w:p w14:paraId="332C0193" w14:textId="77777777" w:rsidR="009D6CD6" w:rsidRPr="009D6CD6" w:rsidRDefault="009D6CD6" w:rsidP="00BF5B8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(tài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0267" w:type="dxa"/>
          </w:tcPr>
          <w:p w14:paraId="3A4521FE" w14:textId="77777777" w:rsidR="004508A1" w:rsidRPr="006F4D41" w:rsidRDefault="004508A1" w:rsidP="00677696">
            <w:pPr>
              <w:pStyle w:val="ListParagraph"/>
              <w:ind w:left="331"/>
              <w:rPr>
                <w:rFonts w:ascii="Times New Roman" w:hAnsi="Times New Roman" w:cs="Times New Roman"/>
              </w:rPr>
            </w:pPr>
          </w:p>
        </w:tc>
      </w:tr>
      <w:tr w:rsidR="009D6CD6" w:rsidRPr="009D6CD6" w14:paraId="02C9E748" w14:textId="77777777" w:rsidTr="006F4D41">
        <w:trPr>
          <w:trHeight w:val="890"/>
        </w:trPr>
        <w:tc>
          <w:tcPr>
            <w:tcW w:w="3847" w:type="dxa"/>
          </w:tcPr>
          <w:p w14:paraId="75B640C5" w14:textId="77777777" w:rsidR="009D6CD6" w:rsidRPr="009D6CD6" w:rsidRDefault="009D6CD6" w:rsidP="00BF5B8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tiêu</w:t>
            </w:r>
            <w:proofErr w:type="spellEnd"/>
          </w:p>
        </w:tc>
        <w:tc>
          <w:tcPr>
            <w:tcW w:w="10267" w:type="dxa"/>
          </w:tcPr>
          <w:p w14:paraId="6BDFC65E" w14:textId="77777777" w:rsidR="004508A1" w:rsidRPr="004508A1" w:rsidRDefault="004508A1" w:rsidP="00677696">
            <w:pPr>
              <w:ind w:left="720"/>
              <w:rPr>
                <w:rFonts w:ascii="Times New Roman" w:hAnsi="Times New Roman" w:cs="Times New Roman"/>
              </w:rPr>
            </w:pPr>
          </w:p>
        </w:tc>
      </w:tr>
      <w:tr w:rsidR="009D6CD6" w:rsidRPr="009D6CD6" w14:paraId="74509393" w14:textId="77777777" w:rsidTr="006F4D41">
        <w:trPr>
          <w:trHeight w:val="1412"/>
        </w:trPr>
        <w:tc>
          <w:tcPr>
            <w:tcW w:w="3847" w:type="dxa"/>
          </w:tcPr>
          <w:p w14:paraId="16BA74A0" w14:textId="77777777" w:rsidR="009D6CD6" w:rsidRPr="009D6CD6" w:rsidRDefault="009D6CD6" w:rsidP="00BF5B8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trình</w:t>
            </w:r>
            <w:proofErr w:type="spellEnd"/>
          </w:p>
        </w:tc>
        <w:tc>
          <w:tcPr>
            <w:tcW w:w="10267" w:type="dxa"/>
          </w:tcPr>
          <w:p w14:paraId="0A18CBD6" w14:textId="77777777" w:rsidR="00D92890" w:rsidRPr="005D76D1" w:rsidRDefault="00D92890" w:rsidP="00677696">
            <w:pPr>
              <w:pStyle w:val="ListParagraph"/>
              <w:ind w:left="3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6CD6" w:rsidRPr="009D6CD6" w14:paraId="4152AA22" w14:textId="77777777" w:rsidTr="006F4D41">
        <w:trPr>
          <w:trHeight w:val="536"/>
        </w:trPr>
        <w:tc>
          <w:tcPr>
            <w:tcW w:w="3847" w:type="dxa"/>
          </w:tcPr>
          <w:p w14:paraId="523A6F81" w14:textId="77777777" w:rsidR="009D6CD6" w:rsidRPr="009D6CD6" w:rsidRDefault="009D6CD6" w:rsidP="00AC4F0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của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viên</w:t>
            </w:r>
          </w:p>
        </w:tc>
        <w:tc>
          <w:tcPr>
            <w:tcW w:w="10267" w:type="dxa"/>
          </w:tcPr>
          <w:p w14:paraId="26D48081" w14:textId="77777777" w:rsidR="006F4D41" w:rsidRPr="009D6CD6" w:rsidRDefault="006F4D41" w:rsidP="00BF7E97">
            <w:pPr>
              <w:rPr>
                <w:rFonts w:ascii="Times New Roman" w:hAnsi="Times New Roman" w:cs="Times New Roman"/>
                <w:color w:val="000000" w:themeColor="text1"/>
                <w:lang w:val="en"/>
              </w:rPr>
            </w:pPr>
          </w:p>
        </w:tc>
      </w:tr>
      <w:tr w:rsidR="009D6CD6" w:rsidRPr="009D6CD6" w14:paraId="5A7428BF" w14:textId="77777777" w:rsidTr="006F4D41">
        <w:trPr>
          <w:trHeight w:val="558"/>
        </w:trPr>
        <w:tc>
          <w:tcPr>
            <w:tcW w:w="3847" w:type="dxa"/>
          </w:tcPr>
          <w:p w14:paraId="1B55A8F4" w14:textId="77777777" w:rsidR="009D6CD6" w:rsidRPr="009D6CD6" w:rsidRDefault="009D6CD6" w:rsidP="00E1737F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của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sinh</w:t>
            </w:r>
            <w:proofErr w:type="spellEnd"/>
          </w:p>
        </w:tc>
        <w:tc>
          <w:tcPr>
            <w:tcW w:w="10267" w:type="dxa"/>
          </w:tcPr>
          <w:p w14:paraId="403F60DF" w14:textId="77777777" w:rsidR="009D6CD6" w:rsidRPr="009D6CD6" w:rsidRDefault="009D6CD6" w:rsidP="00BF5B8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D6CD6" w:rsidRPr="009D6CD6" w14:paraId="1A6A8E68" w14:textId="77777777" w:rsidTr="006F4D41">
        <w:tc>
          <w:tcPr>
            <w:tcW w:w="3847" w:type="dxa"/>
          </w:tcPr>
          <w:p w14:paraId="354C0A25" w14:textId="77777777" w:rsidR="009D6CD6" w:rsidRPr="009D6CD6" w:rsidRDefault="009D6CD6" w:rsidP="009F096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dạy</w:t>
            </w:r>
            <w:r w:rsidR="00153EBC">
              <w:rPr>
                <w:rFonts w:ascii="Times New Roman" w:hAnsi="Times New Roman" w:cs="Times New Roman"/>
                <w:b/>
              </w:rPr>
              <w:t xml:space="preserve">, </w:t>
            </w:r>
            <w:proofErr w:type="spellStart"/>
            <w:r w:rsidR="00153EBC">
              <w:rPr>
                <w:rFonts w:ascii="Times New Roman" w:hAnsi="Times New Roman" w:cs="Times New Roman"/>
                <w:b/>
              </w:rPr>
              <w:t>học</w:t>
            </w:r>
            <w:proofErr w:type="spellEnd"/>
            <w:r w:rsidR="00153EB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53EBC">
              <w:rPr>
                <w:rFonts w:ascii="Times New Roman" w:hAnsi="Times New Roman" w:cs="Times New Roman"/>
                <w:b/>
              </w:rPr>
              <w:t>tập</w:t>
            </w:r>
            <w:proofErr w:type="spellEnd"/>
            <w:r w:rsidR="00153EBC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0267" w:type="dxa"/>
          </w:tcPr>
          <w:p w14:paraId="412DF05A" w14:textId="77777777" w:rsidR="009D6CD6" w:rsidRPr="009D6CD6" w:rsidRDefault="009D6CD6" w:rsidP="009F096A">
            <w:pPr>
              <w:rPr>
                <w:rFonts w:ascii="Times New Roman" w:hAnsi="Times New Roman" w:cs="Times New Roman"/>
              </w:rPr>
            </w:pPr>
          </w:p>
        </w:tc>
      </w:tr>
      <w:tr w:rsidR="00030404" w:rsidRPr="00030404" w14:paraId="3C94C991" w14:textId="77777777" w:rsidTr="006F4D41">
        <w:trPr>
          <w:trHeight w:val="472"/>
        </w:trPr>
        <w:tc>
          <w:tcPr>
            <w:tcW w:w="3847" w:type="dxa"/>
          </w:tcPr>
          <w:p w14:paraId="04E5D9DE" w14:textId="77777777" w:rsidR="009D6CD6" w:rsidRPr="00030404" w:rsidRDefault="00030404" w:rsidP="009F096A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0000"/>
              </w:rPr>
            </w:pPr>
            <w:r w:rsidRPr="00030404">
              <w:rPr>
                <w:rFonts w:ascii="Times New Roman" w:hAnsi="Times New Roman" w:cs="Times New Roman"/>
                <w:b/>
                <w:color w:val="FF0000"/>
              </w:rPr>
              <w:t xml:space="preserve">*** </w:t>
            </w:r>
            <w:r w:rsidRPr="00030404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HOẠT ĐỘNG CHỌN DEMO:</w:t>
            </w:r>
          </w:p>
        </w:tc>
        <w:tc>
          <w:tcPr>
            <w:tcW w:w="10267" w:type="dxa"/>
          </w:tcPr>
          <w:p w14:paraId="00E3C1F7" w14:textId="77777777" w:rsidR="009D6CD6" w:rsidRPr="00030404" w:rsidRDefault="009D6CD6" w:rsidP="009F096A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3305994B" w14:textId="77777777" w:rsidR="005A4C80" w:rsidRPr="009D6CD6" w:rsidRDefault="005A4C80" w:rsidP="009F096A">
      <w:pPr>
        <w:pStyle w:val="ListParagraph"/>
        <w:spacing w:line="240" w:lineRule="auto"/>
        <w:ind w:left="0"/>
        <w:rPr>
          <w:rFonts w:ascii="Times New Roman" w:hAnsi="Times New Roman" w:cs="Times New Roman"/>
          <w:lang w:eastAsia="zh-TW"/>
        </w:rPr>
      </w:pPr>
    </w:p>
    <w:p w14:paraId="78D69A79" w14:textId="77777777" w:rsidR="005A4C80" w:rsidRPr="009D6CD6" w:rsidRDefault="005A4C80" w:rsidP="009F096A">
      <w:pPr>
        <w:pStyle w:val="ListParagraph"/>
        <w:spacing w:line="240" w:lineRule="auto"/>
        <w:ind w:left="0"/>
        <w:rPr>
          <w:rFonts w:ascii="Times New Roman" w:hAnsi="Times New Roman" w:cs="Times New Roman"/>
          <w:lang w:eastAsia="zh-TW"/>
        </w:rPr>
      </w:pPr>
    </w:p>
    <w:p w14:paraId="5BF1180E" w14:textId="77777777" w:rsidR="00324536" w:rsidRDefault="003A0AAF" w:rsidP="009F096A">
      <w:pPr>
        <w:pStyle w:val="ListParagraph"/>
        <w:spacing w:line="240" w:lineRule="auto"/>
        <w:ind w:left="0"/>
        <w:rPr>
          <w:rFonts w:ascii="Times New Roman" w:hAnsi="Times New Roman" w:cs="Times New Roman"/>
          <w:b/>
        </w:rPr>
      </w:pPr>
      <w:r w:rsidRPr="009D6CD6">
        <w:rPr>
          <w:rFonts w:ascii="Times New Roman" w:hAnsi="Times New Roman" w:cs="Times New Roman"/>
          <w:b/>
        </w:rPr>
        <w:t xml:space="preserve"> </w:t>
      </w:r>
      <w:r w:rsidR="00153EBC">
        <w:rPr>
          <w:rFonts w:ascii="Times New Roman" w:hAnsi="Times New Roman" w:cs="Times New Roman"/>
          <w:b/>
        </w:rPr>
        <w:t xml:space="preserve"> </w:t>
      </w:r>
      <w:r w:rsidR="00153EBC">
        <w:rPr>
          <w:rFonts w:ascii="Times New Roman" w:hAnsi="Times New Roman" w:cs="Times New Roman"/>
          <w:b/>
        </w:rPr>
        <w:tab/>
        <w:t>TIẾN TRÌNH DẠY HỌC</w:t>
      </w:r>
    </w:p>
    <w:p w14:paraId="4B34B3EA" w14:textId="77777777" w:rsidR="00153EBC" w:rsidRPr="009D6CD6" w:rsidRDefault="00153EBC" w:rsidP="009F096A">
      <w:pPr>
        <w:pStyle w:val="ListParagraph"/>
        <w:spacing w:line="240" w:lineRule="auto"/>
        <w:ind w:left="0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565"/>
        <w:gridCol w:w="1920"/>
        <w:gridCol w:w="4697"/>
        <w:gridCol w:w="5348"/>
        <w:gridCol w:w="955"/>
      </w:tblGrid>
      <w:tr w:rsidR="000F58E7" w:rsidRPr="009D6CD6" w14:paraId="29B63BCC" w14:textId="77777777" w:rsidTr="0084230A">
        <w:trPr>
          <w:trHeight w:val="584"/>
          <w:tblHeader/>
        </w:trPr>
        <w:tc>
          <w:tcPr>
            <w:tcW w:w="1565" w:type="dxa"/>
            <w:vAlign w:val="center"/>
          </w:tcPr>
          <w:p w14:paraId="3FE70840" w14:textId="77777777" w:rsidR="00153EBC" w:rsidRPr="009D6CD6" w:rsidRDefault="00153EBC" w:rsidP="006F4D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eastAsia="zh-TW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eastAsia="zh-TW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lang w:eastAsia="zh-TW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eastAsia="zh-TW"/>
              </w:rPr>
              <w:t>động</w:t>
            </w:r>
            <w:proofErr w:type="spellEnd"/>
          </w:p>
        </w:tc>
        <w:tc>
          <w:tcPr>
            <w:tcW w:w="1920" w:type="dxa"/>
            <w:vAlign w:val="center"/>
          </w:tcPr>
          <w:p w14:paraId="1D345CD6" w14:textId="77777777" w:rsidR="003378C8" w:rsidRPr="009D6CD6" w:rsidRDefault="006F4D41" w:rsidP="00153E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tiêu</w:t>
            </w:r>
            <w:proofErr w:type="spellEnd"/>
          </w:p>
        </w:tc>
        <w:tc>
          <w:tcPr>
            <w:tcW w:w="4697" w:type="dxa"/>
            <w:vAlign w:val="center"/>
          </w:tcPr>
          <w:p w14:paraId="7CDA528F" w14:textId="77777777" w:rsidR="003378C8" w:rsidRPr="009D6CD6" w:rsidRDefault="00153EBC" w:rsidP="00153E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Chi tiết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động</w:t>
            </w:r>
            <w:proofErr w:type="spellEnd"/>
          </w:p>
        </w:tc>
        <w:tc>
          <w:tcPr>
            <w:tcW w:w="5348" w:type="dxa"/>
            <w:vAlign w:val="center"/>
          </w:tcPr>
          <w:p w14:paraId="5E9E2977" w14:textId="77777777" w:rsidR="003378C8" w:rsidRPr="006F4D41" w:rsidRDefault="00153EBC" w:rsidP="006F4D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</w:rPr>
              <w:t>thức</w:t>
            </w:r>
            <w:proofErr w:type="spellEnd"/>
          </w:p>
        </w:tc>
        <w:tc>
          <w:tcPr>
            <w:tcW w:w="955" w:type="dxa"/>
            <w:vAlign w:val="center"/>
          </w:tcPr>
          <w:p w14:paraId="74A99B42" w14:textId="77777777" w:rsidR="003378C8" w:rsidRPr="009D6CD6" w:rsidRDefault="006F4D41" w:rsidP="00153E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chú</w:t>
            </w:r>
          </w:p>
        </w:tc>
      </w:tr>
      <w:tr w:rsidR="000F58E7" w:rsidRPr="009D6CD6" w14:paraId="62383F50" w14:textId="77777777" w:rsidTr="0084230A">
        <w:tc>
          <w:tcPr>
            <w:tcW w:w="1565" w:type="dxa"/>
          </w:tcPr>
          <w:p w14:paraId="4F20CEA9" w14:textId="77777777" w:rsidR="00C405FE" w:rsidRPr="00CA5E21" w:rsidRDefault="00C405FE" w:rsidP="000C62C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w14:paraId="38A50329" w14:textId="77777777" w:rsidR="003378C8" w:rsidRPr="009D6CD6" w:rsidRDefault="003378C8" w:rsidP="0065681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97" w:type="dxa"/>
          </w:tcPr>
          <w:p w14:paraId="2D770699" w14:textId="77777777" w:rsidR="00D864EC" w:rsidRPr="00D864EC" w:rsidRDefault="00D864EC" w:rsidP="00677696">
            <w:pPr>
              <w:pStyle w:val="ListParagraph"/>
              <w:ind w:left="346"/>
              <w:rPr>
                <w:rFonts w:ascii="Times New Roman" w:hAnsi="Times New Roman" w:cs="Times New Roman"/>
              </w:rPr>
            </w:pPr>
          </w:p>
        </w:tc>
        <w:tc>
          <w:tcPr>
            <w:tcW w:w="5348" w:type="dxa"/>
          </w:tcPr>
          <w:p w14:paraId="4A44F918" w14:textId="77777777" w:rsidR="000F58E7" w:rsidRPr="00E70B4E" w:rsidRDefault="000F58E7" w:rsidP="000F58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5" w:type="dxa"/>
          </w:tcPr>
          <w:p w14:paraId="5314DB92" w14:textId="77777777" w:rsidR="003378C8" w:rsidRPr="009D6CD6" w:rsidRDefault="003378C8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F58E7" w:rsidRPr="009D6CD6" w14:paraId="62D03970" w14:textId="77777777" w:rsidTr="0084230A">
        <w:tc>
          <w:tcPr>
            <w:tcW w:w="1565" w:type="dxa"/>
          </w:tcPr>
          <w:p w14:paraId="22E1C0A6" w14:textId="77777777" w:rsidR="00BF5B8E" w:rsidRPr="009D6CD6" w:rsidRDefault="00BF5B8E" w:rsidP="00BF5B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w14:paraId="49A858F3" w14:textId="77777777" w:rsidR="003378C8" w:rsidRPr="009D6CD6" w:rsidRDefault="003378C8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97" w:type="dxa"/>
          </w:tcPr>
          <w:p w14:paraId="5A694867" w14:textId="77777777" w:rsidR="00C83D4B" w:rsidRPr="0017091A" w:rsidRDefault="00C83D4B" w:rsidP="0017091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48" w:type="dxa"/>
          </w:tcPr>
          <w:p w14:paraId="140B875D" w14:textId="77777777" w:rsidR="002C5A62" w:rsidRPr="009D6CD6" w:rsidRDefault="002C5A62" w:rsidP="000F58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5" w:type="dxa"/>
          </w:tcPr>
          <w:p w14:paraId="1954BC80" w14:textId="77777777" w:rsidR="003378C8" w:rsidRPr="009D6CD6" w:rsidRDefault="003378C8" w:rsidP="005637E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F58E7" w:rsidRPr="009D6CD6" w14:paraId="4C5B4006" w14:textId="77777777" w:rsidTr="0084230A">
        <w:tc>
          <w:tcPr>
            <w:tcW w:w="1565" w:type="dxa"/>
          </w:tcPr>
          <w:p w14:paraId="69386DB4" w14:textId="77777777" w:rsidR="00D92890" w:rsidRDefault="00D92890" w:rsidP="000C62C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w14:paraId="34D5816F" w14:textId="77777777" w:rsidR="00476012" w:rsidRDefault="00476012" w:rsidP="003027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97" w:type="dxa"/>
          </w:tcPr>
          <w:p w14:paraId="7DD36081" w14:textId="77777777" w:rsidR="002C5A62" w:rsidRPr="002C5A62" w:rsidRDefault="002C5A62" w:rsidP="002C5A62">
            <w:pPr>
              <w:ind w:left="-14"/>
              <w:rPr>
                <w:rFonts w:ascii="Times New Roman" w:hAnsi="Times New Roman" w:cs="Times New Roman"/>
              </w:rPr>
            </w:pPr>
          </w:p>
        </w:tc>
        <w:tc>
          <w:tcPr>
            <w:tcW w:w="5348" w:type="dxa"/>
          </w:tcPr>
          <w:p w14:paraId="312A2542" w14:textId="77777777" w:rsidR="008A5920" w:rsidRPr="008A5920" w:rsidRDefault="008A5920" w:rsidP="008A59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5" w:type="dxa"/>
          </w:tcPr>
          <w:p w14:paraId="38E41A23" w14:textId="77777777" w:rsidR="00476012" w:rsidRDefault="00476012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1CB7D4B" w14:textId="77777777" w:rsidR="00D92890" w:rsidRDefault="00D92890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6927227" w14:textId="77777777" w:rsidR="00D92890" w:rsidRDefault="00D92890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31F5B9" w14:textId="77777777" w:rsidR="00D92890" w:rsidRDefault="00D92890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6AC6C7D" w14:textId="77777777" w:rsidR="00D92890" w:rsidRDefault="00D92890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FCAA650" w14:textId="77777777" w:rsidR="00D92890" w:rsidRPr="009D6CD6" w:rsidRDefault="00D92890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F58E7" w:rsidRPr="009D6CD6" w14:paraId="42764DA0" w14:textId="77777777" w:rsidTr="00970E63">
        <w:trPr>
          <w:trHeight w:val="1592"/>
        </w:trPr>
        <w:tc>
          <w:tcPr>
            <w:tcW w:w="1565" w:type="dxa"/>
          </w:tcPr>
          <w:p w14:paraId="63B414D9" w14:textId="77777777" w:rsidR="00394704" w:rsidRPr="008A5920" w:rsidRDefault="00394704" w:rsidP="008A592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20" w:type="dxa"/>
          </w:tcPr>
          <w:p w14:paraId="0E90AD8A" w14:textId="77777777" w:rsidR="000C62C7" w:rsidRDefault="000C62C7" w:rsidP="000C62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97" w:type="dxa"/>
          </w:tcPr>
          <w:p w14:paraId="5F5E3F67" w14:textId="77777777" w:rsidR="003A3DD9" w:rsidRPr="0017091A" w:rsidRDefault="003A3DD9" w:rsidP="001709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48" w:type="dxa"/>
          </w:tcPr>
          <w:p w14:paraId="3DB33C11" w14:textId="77777777" w:rsidR="000C62C7" w:rsidRPr="000C62C7" w:rsidRDefault="000C62C7" w:rsidP="000C62C7">
            <w:pPr>
              <w:ind w:left="468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5" w:type="dxa"/>
          </w:tcPr>
          <w:p w14:paraId="2014365D" w14:textId="77777777" w:rsidR="000C62C7" w:rsidRDefault="000C62C7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A3DD9" w:rsidRPr="009D6CD6" w14:paraId="5E94B146" w14:textId="77777777" w:rsidTr="0084230A">
        <w:trPr>
          <w:trHeight w:val="1772"/>
        </w:trPr>
        <w:tc>
          <w:tcPr>
            <w:tcW w:w="1565" w:type="dxa"/>
          </w:tcPr>
          <w:p w14:paraId="4F8CC3AC" w14:textId="77777777" w:rsidR="00C91AB1" w:rsidRDefault="00C91AB1" w:rsidP="000C62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w14:paraId="663B8170" w14:textId="77777777" w:rsidR="003A3DD9" w:rsidRDefault="003A3DD9" w:rsidP="000C62C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97" w:type="dxa"/>
          </w:tcPr>
          <w:p w14:paraId="13E18B5E" w14:textId="77777777" w:rsidR="001C3750" w:rsidRPr="0017091A" w:rsidRDefault="001C3750" w:rsidP="001709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48" w:type="dxa"/>
          </w:tcPr>
          <w:p w14:paraId="4EAC5B48" w14:textId="77777777" w:rsidR="0084230A" w:rsidRPr="000C62C7" w:rsidRDefault="0084230A" w:rsidP="003A3DD9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5" w:type="dxa"/>
          </w:tcPr>
          <w:p w14:paraId="4536B398" w14:textId="77777777" w:rsidR="003A3DD9" w:rsidRDefault="003A3DD9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F58E7" w:rsidRPr="009D6CD6" w14:paraId="1B196D02" w14:textId="77777777" w:rsidTr="0084230A">
        <w:tc>
          <w:tcPr>
            <w:tcW w:w="1565" w:type="dxa"/>
          </w:tcPr>
          <w:p w14:paraId="0961A938" w14:textId="77777777" w:rsidR="004954B7" w:rsidRPr="00D92890" w:rsidRDefault="004954B7" w:rsidP="009F096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20" w:type="dxa"/>
          </w:tcPr>
          <w:p w14:paraId="02A57435" w14:textId="77777777" w:rsidR="00D92890" w:rsidRDefault="00D92890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97" w:type="dxa"/>
          </w:tcPr>
          <w:p w14:paraId="2067C4D6" w14:textId="77777777" w:rsidR="0084230A" w:rsidRPr="00394704" w:rsidRDefault="0084230A" w:rsidP="00677696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</w:tc>
        <w:tc>
          <w:tcPr>
            <w:tcW w:w="5348" w:type="dxa"/>
          </w:tcPr>
          <w:p w14:paraId="47F70655" w14:textId="77777777" w:rsidR="00D92890" w:rsidRPr="001C3750" w:rsidRDefault="00D92890" w:rsidP="00677696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55" w:type="dxa"/>
          </w:tcPr>
          <w:p w14:paraId="6ABACB62" w14:textId="77777777" w:rsidR="00D92890" w:rsidRDefault="00D92890" w:rsidP="009F096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3977A99D" w14:textId="77777777" w:rsidR="00324536" w:rsidRPr="009D6CD6" w:rsidRDefault="00324536" w:rsidP="006F4D41">
      <w:pPr>
        <w:spacing w:line="240" w:lineRule="auto"/>
        <w:rPr>
          <w:rFonts w:ascii="Times New Roman" w:hAnsi="Times New Roman" w:cs="Times New Roman"/>
          <w:b/>
        </w:rPr>
      </w:pPr>
    </w:p>
    <w:p w14:paraId="3EB2B53E" w14:textId="77777777" w:rsidR="00C1013E" w:rsidRPr="006F4D41" w:rsidRDefault="007123D9" w:rsidP="006F4D41">
      <w:pPr>
        <w:pStyle w:val="ListParagraph"/>
        <w:spacing w:line="240" w:lineRule="auto"/>
        <w:ind w:left="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PHẢN HỒI – ĐIỀU CHỈNH</w:t>
      </w:r>
    </w:p>
    <w:sectPr w:rsidR="00C1013E" w:rsidRPr="006F4D41" w:rsidSect="006F4D41">
      <w:headerReference w:type="default" r:id="rId7"/>
      <w:footerReference w:type="default" r:id="rId8"/>
      <w:pgSz w:w="15840" w:h="12240" w:orient="landscape"/>
      <w:pgMar w:top="720" w:right="720" w:bottom="720" w:left="720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1D5F" w14:textId="77777777" w:rsidR="00984A70" w:rsidRDefault="00984A70" w:rsidP="00887CD0">
      <w:pPr>
        <w:spacing w:after="0" w:line="240" w:lineRule="auto"/>
      </w:pPr>
      <w:r>
        <w:separator/>
      </w:r>
    </w:p>
  </w:endnote>
  <w:endnote w:type="continuationSeparator" w:id="0">
    <w:p w14:paraId="5E859F64" w14:textId="77777777" w:rsidR="00984A70" w:rsidRDefault="00984A70" w:rsidP="00887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5FF7" w14:textId="77777777" w:rsidR="00BF5B8E" w:rsidRPr="006F4D41" w:rsidRDefault="00BF5B8E" w:rsidP="006F4D41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 xml:space="preserve">Trang | </w:t>
    </w:r>
    <w:sdt>
      <w:sdtPr>
        <w:id w:val="6692731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3EE2" w:rsidRPr="00773EE2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  <w:noProof/>
          </w:rPr>
          <w:t>/</w:t>
        </w:r>
        <w:r>
          <w:rPr>
            <w:b/>
            <w:bCs/>
            <w:noProof/>
          </w:rPr>
          <w:fldChar w:fldCharType="begin"/>
        </w:r>
        <w:r>
          <w:rPr>
            <w:b/>
            <w:bCs/>
            <w:noProof/>
          </w:rPr>
          <w:instrText xml:space="preserve"> NUMPAGES   \* MERGEFORMAT </w:instrText>
        </w:r>
        <w:r>
          <w:rPr>
            <w:b/>
            <w:bCs/>
            <w:noProof/>
          </w:rPr>
          <w:fldChar w:fldCharType="separate"/>
        </w:r>
        <w:r w:rsidR="00773EE2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235D" w14:textId="77777777" w:rsidR="00984A70" w:rsidRDefault="00984A70" w:rsidP="00887CD0">
      <w:pPr>
        <w:spacing w:after="0" w:line="240" w:lineRule="auto"/>
      </w:pPr>
      <w:r>
        <w:separator/>
      </w:r>
    </w:p>
  </w:footnote>
  <w:footnote w:type="continuationSeparator" w:id="0">
    <w:p w14:paraId="5877D5D0" w14:textId="77777777" w:rsidR="00984A70" w:rsidRDefault="00984A70" w:rsidP="00887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87605" w14:textId="77777777" w:rsidR="00BF5B8E" w:rsidRPr="00494B3E" w:rsidRDefault="00BF5B8E" w:rsidP="00FF1F40">
    <w:pPr>
      <w:pStyle w:val="ListParagraph"/>
      <w:tabs>
        <w:tab w:val="right" w:pos="14034"/>
      </w:tabs>
      <w:spacing w:line="240" w:lineRule="auto"/>
      <w:ind w:left="284"/>
      <w:rPr>
        <w:rFonts w:ascii="Times New Roman" w:hAnsi="Times New Roman" w:cs="Times New Roman"/>
        <w:b/>
        <w:sz w:val="21"/>
        <w:szCs w:val="21"/>
      </w:rPr>
    </w:pPr>
    <w:r>
      <w:rPr>
        <w:rFonts w:ascii="Times New Roman" w:hAnsi="Times New Roman" w:cs="Times New Roman"/>
        <w:b/>
        <w:sz w:val="21"/>
        <w:szCs w:val="21"/>
      </w:rPr>
      <w:t xml:space="preserve">TRƯỜNG </w:t>
    </w:r>
    <w:r w:rsidR="006F4D41">
      <w:rPr>
        <w:rFonts w:ascii="Times New Roman" w:hAnsi="Times New Roman" w:cs="Times New Roman"/>
        <w:b/>
        <w:sz w:val="21"/>
        <w:szCs w:val="21"/>
      </w:rPr>
      <w:t>THCS</w:t>
    </w:r>
    <w:r w:rsidR="00D45073">
      <w:rPr>
        <w:rFonts w:ascii="Times New Roman" w:hAnsi="Times New Roman" w:cs="Times New Roman"/>
        <w:b/>
        <w:sz w:val="21"/>
        <w:szCs w:val="21"/>
      </w:rPr>
      <w:t xml:space="preserve"> </w:t>
    </w:r>
    <w:r w:rsidR="00237C9B">
      <w:rPr>
        <w:rFonts w:ascii="Times New Roman" w:hAnsi="Times New Roman" w:cs="Times New Roman"/>
        <w:b/>
        <w:sz w:val="21"/>
        <w:szCs w:val="21"/>
      </w:rPr>
      <w:t>VÀ</w:t>
    </w:r>
    <w:r w:rsidR="00D45073">
      <w:rPr>
        <w:rFonts w:ascii="Times New Roman" w:hAnsi="Times New Roman" w:cs="Times New Roman"/>
        <w:b/>
        <w:sz w:val="21"/>
        <w:szCs w:val="21"/>
      </w:rPr>
      <w:t xml:space="preserve"> </w:t>
    </w:r>
    <w:r w:rsidR="006F4D41">
      <w:rPr>
        <w:rFonts w:ascii="Times New Roman" w:hAnsi="Times New Roman" w:cs="Times New Roman"/>
        <w:b/>
        <w:sz w:val="21"/>
        <w:szCs w:val="21"/>
      </w:rPr>
      <w:t>THPT ĐINH THIỆN LÝ</w:t>
    </w:r>
    <w:r w:rsidRPr="00494B3E">
      <w:rPr>
        <w:rFonts w:ascii="Times New Roman" w:hAnsi="Times New Roman" w:cs="Times New Roman"/>
        <w:b/>
        <w:sz w:val="21"/>
        <w:szCs w:val="21"/>
      </w:rPr>
      <w:tab/>
      <w:t>Giáo viên</w:t>
    </w:r>
    <w:r>
      <w:rPr>
        <w:rFonts w:ascii="Times New Roman" w:hAnsi="Times New Roman" w:cs="Times New Roman"/>
        <w:b/>
        <w:sz w:val="21"/>
        <w:szCs w:val="21"/>
      </w:rPr>
      <w:t xml:space="preserve">: </w:t>
    </w:r>
  </w:p>
  <w:p w14:paraId="5BB6F307" w14:textId="6B5F69FF" w:rsidR="001809BF" w:rsidRPr="00494B3E" w:rsidRDefault="00BF5B8E" w:rsidP="00494B3E">
    <w:pPr>
      <w:pStyle w:val="ListParagraph"/>
      <w:tabs>
        <w:tab w:val="center" w:pos="1843"/>
      </w:tabs>
      <w:spacing w:line="240" w:lineRule="auto"/>
      <w:ind w:left="0"/>
      <w:rPr>
        <w:rFonts w:ascii="Times New Roman" w:hAnsi="Times New Roman" w:cs="Times New Roman"/>
        <w:b/>
        <w:sz w:val="21"/>
        <w:szCs w:val="21"/>
      </w:rPr>
    </w:pPr>
    <w:r w:rsidRPr="00494B3E">
      <w:rPr>
        <w:rFonts w:ascii="Times New Roman" w:hAnsi="Times New Roman" w:cs="Times New Roman"/>
        <w:b/>
        <w:sz w:val="21"/>
        <w:szCs w:val="21"/>
      </w:rPr>
      <w:tab/>
      <w:t>NĂM HỌ</w:t>
    </w:r>
    <w:r w:rsidR="006F4D41">
      <w:rPr>
        <w:rFonts w:ascii="Times New Roman" w:hAnsi="Times New Roman" w:cs="Times New Roman"/>
        <w:b/>
        <w:sz w:val="21"/>
        <w:szCs w:val="21"/>
      </w:rPr>
      <w:t>C 20</w:t>
    </w:r>
    <w:r w:rsidR="00677696">
      <w:rPr>
        <w:rFonts w:ascii="Times New Roman" w:hAnsi="Times New Roman" w:cs="Times New Roman"/>
        <w:b/>
        <w:sz w:val="21"/>
        <w:szCs w:val="21"/>
      </w:rPr>
      <w:t>2</w:t>
    </w:r>
    <w:r w:rsidR="00144B80">
      <w:rPr>
        <w:rFonts w:ascii="Times New Roman" w:hAnsi="Times New Roman" w:cs="Times New Roman"/>
        <w:b/>
        <w:sz w:val="21"/>
        <w:szCs w:val="21"/>
      </w:rPr>
      <w:t>6</w:t>
    </w:r>
    <w:r w:rsidR="006F4D41">
      <w:rPr>
        <w:rFonts w:ascii="Times New Roman" w:hAnsi="Times New Roman" w:cs="Times New Roman"/>
        <w:b/>
        <w:sz w:val="21"/>
        <w:szCs w:val="21"/>
      </w:rPr>
      <w:t xml:space="preserve"> - 20</w:t>
    </w:r>
    <w:r w:rsidR="007F1AD6">
      <w:rPr>
        <w:rFonts w:ascii="Times New Roman" w:hAnsi="Times New Roman" w:cs="Times New Roman"/>
        <w:b/>
        <w:sz w:val="21"/>
        <w:szCs w:val="21"/>
      </w:rPr>
      <w:t>2</w:t>
    </w:r>
    <w:r w:rsidR="00144B80">
      <w:rPr>
        <w:rFonts w:ascii="Times New Roman" w:hAnsi="Times New Roman" w:cs="Times New Roman"/>
        <w:b/>
        <w:sz w:val="21"/>
        <w:szCs w:val="21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6BF"/>
    <w:multiLevelType w:val="hybridMultilevel"/>
    <w:tmpl w:val="C7D4BBF6"/>
    <w:lvl w:ilvl="0" w:tplc="36B8BC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F93C17"/>
    <w:multiLevelType w:val="hybridMultilevel"/>
    <w:tmpl w:val="1BA63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C72B3"/>
    <w:multiLevelType w:val="hybridMultilevel"/>
    <w:tmpl w:val="5136E430"/>
    <w:lvl w:ilvl="0" w:tplc="1C2AD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061D7"/>
    <w:multiLevelType w:val="hybridMultilevel"/>
    <w:tmpl w:val="8AFA0026"/>
    <w:lvl w:ilvl="0" w:tplc="FA6C89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4891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ACDB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0C50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146A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0E9A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6E2D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2A7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103B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F129F"/>
    <w:multiLevelType w:val="hybridMultilevel"/>
    <w:tmpl w:val="F5AEA310"/>
    <w:lvl w:ilvl="0" w:tplc="797CF9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22983"/>
    <w:multiLevelType w:val="hybridMultilevel"/>
    <w:tmpl w:val="9C6686F0"/>
    <w:lvl w:ilvl="0" w:tplc="3196D1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80B71"/>
    <w:multiLevelType w:val="hybridMultilevel"/>
    <w:tmpl w:val="2E0CCCAA"/>
    <w:lvl w:ilvl="0" w:tplc="1F2C4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AE6E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80DD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842E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229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2A24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8421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04E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252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11F08"/>
    <w:multiLevelType w:val="hybridMultilevel"/>
    <w:tmpl w:val="1458E580"/>
    <w:lvl w:ilvl="0" w:tplc="E8CEA93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E329B"/>
    <w:multiLevelType w:val="hybridMultilevel"/>
    <w:tmpl w:val="0B145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8307A"/>
    <w:multiLevelType w:val="hybridMultilevel"/>
    <w:tmpl w:val="EDCEB5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266BF"/>
    <w:multiLevelType w:val="hybridMultilevel"/>
    <w:tmpl w:val="1F684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E13974"/>
    <w:multiLevelType w:val="hybridMultilevel"/>
    <w:tmpl w:val="BCF6B8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4749E"/>
    <w:multiLevelType w:val="hybridMultilevel"/>
    <w:tmpl w:val="24CCE912"/>
    <w:lvl w:ilvl="0" w:tplc="1FC07F1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FE052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0BE851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42C155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378FEA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ED8C2A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1DC8C3E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5B6A02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75AD2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16D80"/>
    <w:multiLevelType w:val="hybridMultilevel"/>
    <w:tmpl w:val="34E8297A"/>
    <w:lvl w:ilvl="0" w:tplc="8FE248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641C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568B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2A4B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BC36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4C40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EA8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3A89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0064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F7911"/>
    <w:multiLevelType w:val="hybridMultilevel"/>
    <w:tmpl w:val="92204148"/>
    <w:lvl w:ilvl="0" w:tplc="B4F248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E729DB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946D6B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9B69C4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15C2EE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930753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55C3F5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01EC7C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CA2EC7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315D3"/>
    <w:multiLevelType w:val="hybridMultilevel"/>
    <w:tmpl w:val="DDCEB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031C9"/>
    <w:multiLevelType w:val="hybridMultilevel"/>
    <w:tmpl w:val="9A2CFB9C"/>
    <w:lvl w:ilvl="0" w:tplc="F5569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05A09"/>
    <w:multiLevelType w:val="hybridMultilevel"/>
    <w:tmpl w:val="72325EBA"/>
    <w:lvl w:ilvl="0" w:tplc="38E40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855FB5"/>
    <w:multiLevelType w:val="hybridMultilevel"/>
    <w:tmpl w:val="E2EC1B42"/>
    <w:lvl w:ilvl="0" w:tplc="0CB26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BC89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9027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49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D8B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56AF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6E0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E92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14B2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8931468"/>
    <w:multiLevelType w:val="hybridMultilevel"/>
    <w:tmpl w:val="0B145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33EF4"/>
    <w:multiLevelType w:val="hybridMultilevel"/>
    <w:tmpl w:val="605030B2"/>
    <w:lvl w:ilvl="0" w:tplc="BF7A357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D81F9C"/>
    <w:multiLevelType w:val="hybridMultilevel"/>
    <w:tmpl w:val="06C04A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E57374"/>
    <w:multiLevelType w:val="hybridMultilevel"/>
    <w:tmpl w:val="420AC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2743FF"/>
    <w:multiLevelType w:val="hybridMultilevel"/>
    <w:tmpl w:val="DA709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C5F85"/>
    <w:multiLevelType w:val="hybridMultilevel"/>
    <w:tmpl w:val="6A7E0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44676"/>
    <w:multiLevelType w:val="hybridMultilevel"/>
    <w:tmpl w:val="A28A3AEC"/>
    <w:lvl w:ilvl="0" w:tplc="C08E8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B46E78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4A43E0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4866FF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2901B1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10C4B5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A56890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BDAA4F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030E9F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947EA"/>
    <w:multiLevelType w:val="hybridMultilevel"/>
    <w:tmpl w:val="E26CEF1A"/>
    <w:lvl w:ilvl="0" w:tplc="BE7400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342D7C"/>
    <w:multiLevelType w:val="hybridMultilevel"/>
    <w:tmpl w:val="753AB45A"/>
    <w:lvl w:ilvl="0" w:tplc="71820C5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7EAE3F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550A56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860C4C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76C9B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E96B7D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DAA429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CF0C4E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67E2B4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AE3C22"/>
    <w:multiLevelType w:val="hybridMultilevel"/>
    <w:tmpl w:val="239ECC7A"/>
    <w:lvl w:ilvl="0" w:tplc="EEB2D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109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A407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63E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22F3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804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BA5D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C433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A48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5E44AEA"/>
    <w:multiLevelType w:val="hybridMultilevel"/>
    <w:tmpl w:val="7256A90C"/>
    <w:lvl w:ilvl="0" w:tplc="AED48F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680C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F0A6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DC4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C2CB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FCEE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8CF7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3C5C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A8E9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3558FB"/>
    <w:multiLevelType w:val="hybridMultilevel"/>
    <w:tmpl w:val="591016E4"/>
    <w:lvl w:ilvl="0" w:tplc="AAF29C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E518FD"/>
    <w:multiLevelType w:val="hybridMultilevel"/>
    <w:tmpl w:val="72325EBA"/>
    <w:lvl w:ilvl="0" w:tplc="38E40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9073D28"/>
    <w:multiLevelType w:val="hybridMultilevel"/>
    <w:tmpl w:val="3B42B192"/>
    <w:lvl w:ilvl="0" w:tplc="11EE25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9E3F87"/>
    <w:multiLevelType w:val="hybridMultilevel"/>
    <w:tmpl w:val="C1381F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591356B"/>
    <w:multiLevelType w:val="hybridMultilevel"/>
    <w:tmpl w:val="1FDEDC78"/>
    <w:lvl w:ilvl="0" w:tplc="69706A6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458EDF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24E43D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DFF07AD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B9A2FB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C50C7E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DC0C01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946669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C1082E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9556D0"/>
    <w:multiLevelType w:val="hybridMultilevel"/>
    <w:tmpl w:val="C1381F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62A2A75"/>
    <w:multiLevelType w:val="hybridMultilevel"/>
    <w:tmpl w:val="735C0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93644D"/>
    <w:multiLevelType w:val="hybridMultilevel"/>
    <w:tmpl w:val="7D12BB7E"/>
    <w:lvl w:ilvl="0" w:tplc="5298152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F162A9"/>
    <w:multiLevelType w:val="hybridMultilevel"/>
    <w:tmpl w:val="C1381F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A910445"/>
    <w:multiLevelType w:val="hybridMultilevel"/>
    <w:tmpl w:val="DA709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06C04"/>
    <w:multiLevelType w:val="hybridMultilevel"/>
    <w:tmpl w:val="87AA1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8760C1"/>
    <w:multiLevelType w:val="hybridMultilevel"/>
    <w:tmpl w:val="8D2C3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230028"/>
    <w:multiLevelType w:val="hybridMultilevel"/>
    <w:tmpl w:val="4CC21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9D7C3F"/>
    <w:multiLevelType w:val="hybridMultilevel"/>
    <w:tmpl w:val="EA46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AA24AC"/>
    <w:multiLevelType w:val="hybridMultilevel"/>
    <w:tmpl w:val="45BE1558"/>
    <w:lvl w:ilvl="0" w:tplc="2F7ACAEC">
      <w:start w:val="1"/>
      <w:numFmt w:val="bullet"/>
      <w:lvlText w:val="-"/>
      <w:lvlJc w:val="left"/>
      <w:pPr>
        <w:ind w:left="631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A3CA8"/>
    <w:multiLevelType w:val="hybridMultilevel"/>
    <w:tmpl w:val="69CADB4E"/>
    <w:lvl w:ilvl="0" w:tplc="E30E2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928B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8C9A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94F8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1269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62BD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C8AD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ED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7CE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E9395C"/>
    <w:multiLevelType w:val="hybridMultilevel"/>
    <w:tmpl w:val="4E72F19A"/>
    <w:lvl w:ilvl="0" w:tplc="2F7ACAEC">
      <w:start w:val="1"/>
      <w:numFmt w:val="bullet"/>
      <w:lvlText w:val="-"/>
      <w:lvlJc w:val="left"/>
      <w:pPr>
        <w:ind w:left="631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1" w:hanging="360"/>
      </w:pPr>
      <w:rPr>
        <w:rFonts w:ascii="Wingdings" w:hAnsi="Wingdings" w:hint="default"/>
      </w:rPr>
    </w:lvl>
  </w:abstractNum>
  <w:num w:numId="1" w16cid:durableId="300111297">
    <w:abstractNumId w:val="8"/>
  </w:num>
  <w:num w:numId="2" w16cid:durableId="827482984">
    <w:abstractNumId w:val="19"/>
  </w:num>
  <w:num w:numId="3" w16cid:durableId="1960258775">
    <w:abstractNumId w:val="21"/>
  </w:num>
  <w:num w:numId="4" w16cid:durableId="135684955">
    <w:abstractNumId w:val="41"/>
  </w:num>
  <w:num w:numId="5" w16cid:durableId="1614938710">
    <w:abstractNumId w:val="43"/>
  </w:num>
  <w:num w:numId="6" w16cid:durableId="1550217623">
    <w:abstractNumId w:val="42"/>
  </w:num>
  <w:num w:numId="7" w16cid:durableId="1273130947">
    <w:abstractNumId w:val="1"/>
  </w:num>
  <w:num w:numId="8" w16cid:durableId="695346769">
    <w:abstractNumId w:val="2"/>
  </w:num>
  <w:num w:numId="9" w16cid:durableId="882526277">
    <w:abstractNumId w:val="6"/>
  </w:num>
  <w:num w:numId="10" w16cid:durableId="925966881">
    <w:abstractNumId w:val="45"/>
  </w:num>
  <w:num w:numId="11" w16cid:durableId="1598634379">
    <w:abstractNumId w:val="39"/>
  </w:num>
  <w:num w:numId="12" w16cid:durableId="1872381798">
    <w:abstractNumId w:val="29"/>
  </w:num>
  <w:num w:numId="13" w16cid:durableId="833305365">
    <w:abstractNumId w:val="17"/>
  </w:num>
  <w:num w:numId="14" w16cid:durableId="269237717">
    <w:abstractNumId w:val="12"/>
  </w:num>
  <w:num w:numId="15" w16cid:durableId="1382054998">
    <w:abstractNumId w:val="31"/>
  </w:num>
  <w:num w:numId="16" w16cid:durableId="1477063889">
    <w:abstractNumId w:val="33"/>
  </w:num>
  <w:num w:numId="17" w16cid:durableId="1833332721">
    <w:abstractNumId w:val="34"/>
  </w:num>
  <w:num w:numId="18" w16cid:durableId="1731536312">
    <w:abstractNumId w:val="38"/>
  </w:num>
  <w:num w:numId="19" w16cid:durableId="1186669850">
    <w:abstractNumId w:val="14"/>
  </w:num>
  <w:num w:numId="20" w16cid:durableId="1716733745">
    <w:abstractNumId w:val="35"/>
  </w:num>
  <w:num w:numId="21" w16cid:durableId="798425467">
    <w:abstractNumId w:val="25"/>
  </w:num>
  <w:num w:numId="22" w16cid:durableId="1552838099">
    <w:abstractNumId w:val="40"/>
  </w:num>
  <w:num w:numId="23" w16cid:durableId="318191956">
    <w:abstractNumId w:val="23"/>
  </w:num>
  <w:num w:numId="24" w16cid:durableId="164369310">
    <w:abstractNumId w:val="10"/>
  </w:num>
  <w:num w:numId="25" w16cid:durableId="786657616">
    <w:abstractNumId w:val="36"/>
  </w:num>
  <w:num w:numId="26" w16cid:durableId="1435904268">
    <w:abstractNumId w:val="27"/>
  </w:num>
  <w:num w:numId="27" w16cid:durableId="1206672839">
    <w:abstractNumId w:val="7"/>
  </w:num>
  <w:num w:numId="28" w16cid:durableId="1671366402">
    <w:abstractNumId w:val="30"/>
  </w:num>
  <w:num w:numId="29" w16cid:durableId="1339384225">
    <w:abstractNumId w:val="37"/>
  </w:num>
  <w:num w:numId="30" w16cid:durableId="293293804">
    <w:abstractNumId w:val="22"/>
  </w:num>
  <w:num w:numId="31" w16cid:durableId="1250502369">
    <w:abstractNumId w:val="3"/>
  </w:num>
  <w:num w:numId="32" w16cid:durableId="638388902">
    <w:abstractNumId w:val="13"/>
  </w:num>
  <w:num w:numId="33" w16cid:durableId="899946424">
    <w:abstractNumId w:val="15"/>
  </w:num>
  <w:num w:numId="34" w16cid:durableId="1941523626">
    <w:abstractNumId w:val="0"/>
  </w:num>
  <w:num w:numId="35" w16cid:durableId="1019698587">
    <w:abstractNumId w:val="4"/>
  </w:num>
  <w:num w:numId="36" w16cid:durableId="759982973">
    <w:abstractNumId w:val="24"/>
  </w:num>
  <w:num w:numId="37" w16cid:durableId="1214199448">
    <w:abstractNumId w:val="26"/>
  </w:num>
  <w:num w:numId="38" w16cid:durableId="2014530562">
    <w:abstractNumId w:val="20"/>
  </w:num>
  <w:num w:numId="39" w16cid:durableId="1926111329">
    <w:abstractNumId w:val="9"/>
  </w:num>
  <w:num w:numId="40" w16cid:durableId="714087348">
    <w:abstractNumId w:val="11"/>
  </w:num>
  <w:num w:numId="41" w16cid:durableId="1069614284">
    <w:abstractNumId w:val="28"/>
  </w:num>
  <w:num w:numId="42" w16cid:durableId="191505452">
    <w:abstractNumId w:val="16"/>
  </w:num>
  <w:num w:numId="43" w16cid:durableId="1353606286">
    <w:abstractNumId w:val="18"/>
  </w:num>
  <w:num w:numId="44" w16cid:durableId="855926374">
    <w:abstractNumId w:val="5"/>
  </w:num>
  <w:num w:numId="45" w16cid:durableId="1963808349">
    <w:abstractNumId w:val="32"/>
  </w:num>
  <w:num w:numId="46" w16cid:durableId="1461919694">
    <w:abstractNumId w:val="46"/>
  </w:num>
  <w:num w:numId="47" w16cid:durableId="52109533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047"/>
    <w:rsid w:val="00005472"/>
    <w:rsid w:val="000145D7"/>
    <w:rsid w:val="00030404"/>
    <w:rsid w:val="00034BA5"/>
    <w:rsid w:val="00050027"/>
    <w:rsid w:val="00051C22"/>
    <w:rsid w:val="00055A80"/>
    <w:rsid w:val="00062D54"/>
    <w:rsid w:val="00063D73"/>
    <w:rsid w:val="000828B5"/>
    <w:rsid w:val="000A2B11"/>
    <w:rsid w:val="000A59A7"/>
    <w:rsid w:val="000A7A51"/>
    <w:rsid w:val="000C3BB9"/>
    <w:rsid w:val="000C62C7"/>
    <w:rsid w:val="000D65EE"/>
    <w:rsid w:val="000F58E7"/>
    <w:rsid w:val="00144B80"/>
    <w:rsid w:val="00153EBC"/>
    <w:rsid w:val="001611A8"/>
    <w:rsid w:val="00166EED"/>
    <w:rsid w:val="0017091A"/>
    <w:rsid w:val="00174A80"/>
    <w:rsid w:val="001809BF"/>
    <w:rsid w:val="00185783"/>
    <w:rsid w:val="00186A3F"/>
    <w:rsid w:val="00194E14"/>
    <w:rsid w:val="001C3750"/>
    <w:rsid w:val="001D58C3"/>
    <w:rsid w:val="001F4775"/>
    <w:rsid w:val="001F485F"/>
    <w:rsid w:val="001F77C3"/>
    <w:rsid w:val="002041B8"/>
    <w:rsid w:val="00216253"/>
    <w:rsid w:val="0022125C"/>
    <w:rsid w:val="002231D5"/>
    <w:rsid w:val="00237C9B"/>
    <w:rsid w:val="0024182F"/>
    <w:rsid w:val="00247447"/>
    <w:rsid w:val="00256170"/>
    <w:rsid w:val="002603E3"/>
    <w:rsid w:val="002946E6"/>
    <w:rsid w:val="002B2D2D"/>
    <w:rsid w:val="002B7D50"/>
    <w:rsid w:val="002C5A62"/>
    <w:rsid w:val="002D2EF9"/>
    <w:rsid w:val="002E1404"/>
    <w:rsid w:val="002F4FD4"/>
    <w:rsid w:val="00302772"/>
    <w:rsid w:val="00324536"/>
    <w:rsid w:val="003360F5"/>
    <w:rsid w:val="00336F02"/>
    <w:rsid w:val="003378C8"/>
    <w:rsid w:val="003849FE"/>
    <w:rsid w:val="00394704"/>
    <w:rsid w:val="003A0AAF"/>
    <w:rsid w:val="003A3DD9"/>
    <w:rsid w:val="003C4EB3"/>
    <w:rsid w:val="003D0AEE"/>
    <w:rsid w:val="00417854"/>
    <w:rsid w:val="0042527E"/>
    <w:rsid w:val="004508A1"/>
    <w:rsid w:val="004520EA"/>
    <w:rsid w:val="004559C0"/>
    <w:rsid w:val="004565FE"/>
    <w:rsid w:val="00472AD3"/>
    <w:rsid w:val="00476012"/>
    <w:rsid w:val="00486CD3"/>
    <w:rsid w:val="00494B3E"/>
    <w:rsid w:val="004954B7"/>
    <w:rsid w:val="004A7212"/>
    <w:rsid w:val="004A7950"/>
    <w:rsid w:val="004B14B4"/>
    <w:rsid w:val="004D3EF0"/>
    <w:rsid w:val="004E1189"/>
    <w:rsid w:val="004E389E"/>
    <w:rsid w:val="004E6116"/>
    <w:rsid w:val="004F0194"/>
    <w:rsid w:val="004F494F"/>
    <w:rsid w:val="00517428"/>
    <w:rsid w:val="005251D3"/>
    <w:rsid w:val="00525F94"/>
    <w:rsid w:val="00527AFF"/>
    <w:rsid w:val="00540392"/>
    <w:rsid w:val="00547A4A"/>
    <w:rsid w:val="005637EF"/>
    <w:rsid w:val="00567E0D"/>
    <w:rsid w:val="0058403F"/>
    <w:rsid w:val="00590FE1"/>
    <w:rsid w:val="005A49E3"/>
    <w:rsid w:val="005A4C80"/>
    <w:rsid w:val="005C71C6"/>
    <w:rsid w:val="005D76D1"/>
    <w:rsid w:val="005E061F"/>
    <w:rsid w:val="006010DC"/>
    <w:rsid w:val="00603103"/>
    <w:rsid w:val="00615F64"/>
    <w:rsid w:val="0064152A"/>
    <w:rsid w:val="00641EE9"/>
    <w:rsid w:val="0065681D"/>
    <w:rsid w:val="0066105A"/>
    <w:rsid w:val="006744E6"/>
    <w:rsid w:val="00677696"/>
    <w:rsid w:val="006821D7"/>
    <w:rsid w:val="006B4E38"/>
    <w:rsid w:val="006E0A30"/>
    <w:rsid w:val="006F0897"/>
    <w:rsid w:val="006F4D41"/>
    <w:rsid w:val="00711265"/>
    <w:rsid w:val="007123D9"/>
    <w:rsid w:val="0073016E"/>
    <w:rsid w:val="007320E0"/>
    <w:rsid w:val="00735853"/>
    <w:rsid w:val="007519D4"/>
    <w:rsid w:val="00773EE2"/>
    <w:rsid w:val="00785F38"/>
    <w:rsid w:val="00786889"/>
    <w:rsid w:val="007A58C9"/>
    <w:rsid w:val="007C3F61"/>
    <w:rsid w:val="007F1AD6"/>
    <w:rsid w:val="007F3313"/>
    <w:rsid w:val="007F4FEF"/>
    <w:rsid w:val="00806C6E"/>
    <w:rsid w:val="008154D6"/>
    <w:rsid w:val="00820BF6"/>
    <w:rsid w:val="00841F7C"/>
    <w:rsid w:val="0084230A"/>
    <w:rsid w:val="0084675E"/>
    <w:rsid w:val="008504EA"/>
    <w:rsid w:val="00881E74"/>
    <w:rsid w:val="00887CD0"/>
    <w:rsid w:val="008A3A3E"/>
    <w:rsid w:val="008A5920"/>
    <w:rsid w:val="008D4722"/>
    <w:rsid w:val="008E4A16"/>
    <w:rsid w:val="008F07FE"/>
    <w:rsid w:val="00934D8E"/>
    <w:rsid w:val="00941B2E"/>
    <w:rsid w:val="00970E63"/>
    <w:rsid w:val="00973B3E"/>
    <w:rsid w:val="00984A70"/>
    <w:rsid w:val="009A2CCA"/>
    <w:rsid w:val="009A2D9D"/>
    <w:rsid w:val="009C0B5E"/>
    <w:rsid w:val="009D2337"/>
    <w:rsid w:val="009D6CD6"/>
    <w:rsid w:val="009D6FB1"/>
    <w:rsid w:val="009F096A"/>
    <w:rsid w:val="00A02215"/>
    <w:rsid w:val="00A02E05"/>
    <w:rsid w:val="00A33DB5"/>
    <w:rsid w:val="00A40AE0"/>
    <w:rsid w:val="00A44096"/>
    <w:rsid w:val="00A44613"/>
    <w:rsid w:val="00A50195"/>
    <w:rsid w:val="00A53842"/>
    <w:rsid w:val="00A539F7"/>
    <w:rsid w:val="00A53B2A"/>
    <w:rsid w:val="00A57550"/>
    <w:rsid w:val="00A575F1"/>
    <w:rsid w:val="00A7269A"/>
    <w:rsid w:val="00A75EF7"/>
    <w:rsid w:val="00A93806"/>
    <w:rsid w:val="00AC0BD7"/>
    <w:rsid w:val="00AC4F0B"/>
    <w:rsid w:val="00AC790A"/>
    <w:rsid w:val="00AD053D"/>
    <w:rsid w:val="00B24CC7"/>
    <w:rsid w:val="00B37B4A"/>
    <w:rsid w:val="00B50FBD"/>
    <w:rsid w:val="00B66D13"/>
    <w:rsid w:val="00B72137"/>
    <w:rsid w:val="00B834A1"/>
    <w:rsid w:val="00BB326E"/>
    <w:rsid w:val="00BC1580"/>
    <w:rsid w:val="00BD2FE8"/>
    <w:rsid w:val="00BE1F87"/>
    <w:rsid w:val="00BF1A6D"/>
    <w:rsid w:val="00BF5B8E"/>
    <w:rsid w:val="00BF7E97"/>
    <w:rsid w:val="00C1013E"/>
    <w:rsid w:val="00C127DF"/>
    <w:rsid w:val="00C32387"/>
    <w:rsid w:val="00C4006C"/>
    <w:rsid w:val="00C405FE"/>
    <w:rsid w:val="00C66270"/>
    <w:rsid w:val="00C71F6B"/>
    <w:rsid w:val="00C730E1"/>
    <w:rsid w:val="00C80635"/>
    <w:rsid w:val="00C83D4B"/>
    <w:rsid w:val="00C91AB1"/>
    <w:rsid w:val="00C91D67"/>
    <w:rsid w:val="00CA211B"/>
    <w:rsid w:val="00CA5E21"/>
    <w:rsid w:val="00CE6DCE"/>
    <w:rsid w:val="00CF1695"/>
    <w:rsid w:val="00D00797"/>
    <w:rsid w:val="00D065E6"/>
    <w:rsid w:val="00D314AD"/>
    <w:rsid w:val="00D419D1"/>
    <w:rsid w:val="00D45073"/>
    <w:rsid w:val="00D513AC"/>
    <w:rsid w:val="00D53B37"/>
    <w:rsid w:val="00D55171"/>
    <w:rsid w:val="00D738D4"/>
    <w:rsid w:val="00D864EC"/>
    <w:rsid w:val="00D92890"/>
    <w:rsid w:val="00DF0047"/>
    <w:rsid w:val="00E1737F"/>
    <w:rsid w:val="00E465BB"/>
    <w:rsid w:val="00E53D79"/>
    <w:rsid w:val="00E54553"/>
    <w:rsid w:val="00E6099A"/>
    <w:rsid w:val="00E70B4E"/>
    <w:rsid w:val="00E96B4C"/>
    <w:rsid w:val="00EA591A"/>
    <w:rsid w:val="00EA7E69"/>
    <w:rsid w:val="00EC4C66"/>
    <w:rsid w:val="00ED2B6E"/>
    <w:rsid w:val="00ED68C0"/>
    <w:rsid w:val="00EE5375"/>
    <w:rsid w:val="00EF25BC"/>
    <w:rsid w:val="00EF6AE7"/>
    <w:rsid w:val="00F0120E"/>
    <w:rsid w:val="00F164E3"/>
    <w:rsid w:val="00F16CF1"/>
    <w:rsid w:val="00F24424"/>
    <w:rsid w:val="00F4675A"/>
    <w:rsid w:val="00F55FD9"/>
    <w:rsid w:val="00F61989"/>
    <w:rsid w:val="00FB657A"/>
    <w:rsid w:val="00FE6373"/>
    <w:rsid w:val="00F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7D345"/>
  <w15:docId w15:val="{60E54CCB-40F5-40A6-B813-B0F64906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536"/>
    <w:pPr>
      <w:ind w:left="720"/>
      <w:contextualSpacing/>
    </w:pPr>
  </w:style>
  <w:style w:type="table" w:styleId="TableGrid">
    <w:name w:val="Table Grid"/>
    <w:basedOn w:val="TableNormal"/>
    <w:uiPriority w:val="59"/>
    <w:rsid w:val="003245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87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87CD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87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87CD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37F"/>
    <w:rPr>
      <w:rFonts w:ascii="Tahoma" w:hAnsi="Tahoma" w:cs="Tahoma"/>
      <w:sz w:val="16"/>
      <w:szCs w:val="16"/>
    </w:rPr>
  </w:style>
  <w:style w:type="character" w:customStyle="1" w:styleId="shorttext">
    <w:name w:val="short_text"/>
    <w:basedOn w:val="DefaultParagraphFont"/>
    <w:rsid w:val="00E1737F"/>
  </w:style>
  <w:style w:type="paragraph" w:styleId="NormalWeb">
    <w:name w:val="Normal (Web)"/>
    <w:basedOn w:val="Normal"/>
    <w:uiPriority w:val="99"/>
    <w:semiHidden/>
    <w:unhideWhenUsed/>
    <w:rsid w:val="00C73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9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620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90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414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93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116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41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8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2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758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40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689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9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498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385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257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77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379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3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82215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4479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8570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99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50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1678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726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7550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rive\2016-2017\Giao%20An\2016%200725_LSTS%20Lesoon_plan_template_v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2016 0725_LSTS Lesoon_plan_template_vi</Template>
  <TotalTime>1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Đình Vương</dc:creator>
  <cp:lastModifiedBy>Đoàn Huyền Ngọc</cp:lastModifiedBy>
  <cp:revision>3</cp:revision>
  <dcterms:created xsi:type="dcterms:W3CDTF">2025-02-18T06:37:00Z</dcterms:created>
  <dcterms:modified xsi:type="dcterms:W3CDTF">2026-02-26T09:43:00Z</dcterms:modified>
</cp:coreProperties>
</file>